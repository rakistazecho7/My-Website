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787945">
        <w:trPr>
          <w:trHeight w:val="1269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D73FC3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57F4A87" wp14:editId="4F5AC73A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-2540</wp:posOffset>
                  </wp:positionV>
                  <wp:extent cx="1683385" cy="1790065"/>
                  <wp:effectExtent l="133350" t="133350" r="126365" b="133985"/>
                  <wp:wrapSquare wrapText="bothSides"/>
                  <wp:docPr id="1" name="Picture 1" descr="C:\Users\Rondel\AppData\Local\Microsoft\Windows\INetCache\Content.Word\IMG201804281401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ndel\AppData\Local\Microsoft\Windows\INetCache\Content.Word\IMG2018042814013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02" r="-18" b="17612"/>
                          <a:stretch/>
                        </pic:blipFill>
                        <pic:spPr bwMode="auto">
                          <a:xfrm>
                            <a:off x="0" y="0"/>
                            <a:ext cx="1683385" cy="179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127000">
                              <a:schemeClr val="accent1">
                                <a:alpha val="67000"/>
                              </a:schemeClr>
                            </a:glow>
                            <a:outerShdw blurRad="50800" dist="50800" sx="1000" sy="1000" algn="ctr" rotWithShape="0">
                              <a:srgbClr val="000000">
                                <a:alpha val="99000"/>
                              </a:srgbClr>
                            </a:outerShdw>
                            <a:reflection stA="99000" endPos="0" dist="50800" dir="5400000" sy="-100000" algn="bl" rotWithShape="0"/>
                            <a:softEdge rad="254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2A060D" w:rsidP="002A060D">
            <w:pPr>
              <w:pStyle w:val="Title"/>
            </w:pPr>
            <w:proofErr w:type="spellStart"/>
            <w:r>
              <w:t>Rondel</w:t>
            </w:r>
            <w:proofErr w:type="spellEnd"/>
            <w:r>
              <w:t xml:space="preserve"> John D. </w:t>
            </w:r>
            <w:proofErr w:type="spellStart"/>
            <w:r>
              <w:t>Decano</w:t>
            </w:r>
            <w:proofErr w:type="spellEnd"/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E572D6" w:rsidRDefault="001F20C4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Seminars</w:t>
            </w:r>
          </w:p>
          <w:p w:rsidR="003D1B71" w:rsidRPr="00740017" w:rsidRDefault="001F20C4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December 2019</w:t>
            </w:r>
          </w:p>
          <w:p w:rsidR="003D1B71" w:rsidRPr="00740017" w:rsidRDefault="001F20C4" w:rsidP="00AC6C7E">
            <w:pPr>
              <w:pStyle w:val="Experience"/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Pr="001F20C4">
              <w:rPr>
                <w:rFonts w:ascii="Calibri" w:hAnsi="Calibri" w:cs="Calibri"/>
                <w:b/>
              </w:rPr>
              <w:t>Professional Ethics</w:t>
            </w:r>
            <w:r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Cabanatuan City, Nueva </w:t>
            </w:r>
            <w:proofErr w:type="spellStart"/>
            <w:r>
              <w:rPr>
                <w:rFonts w:ascii="Calibri" w:hAnsi="Calibri" w:cs="Calibri"/>
              </w:rPr>
              <w:t>Ecija</w:t>
            </w:r>
            <w:proofErr w:type="spellEnd"/>
          </w:p>
          <w:p w:rsidR="003D1B71" w:rsidRPr="00740017" w:rsidRDefault="001F20C4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November 2019</w:t>
            </w:r>
          </w:p>
          <w:p w:rsidR="003D1B71" w:rsidRPr="001F20C4" w:rsidRDefault="001F20C4" w:rsidP="00AC6C7E">
            <w:pPr>
              <w:pStyle w:val="Experience"/>
              <w:rPr>
                <w:rFonts w:ascii="Calibri" w:hAnsi="Calibri" w:cs="Calibri"/>
                <w:b/>
                <w:bCs/>
                <w:color w:val="666666" w:themeColor="accent4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Pr="001F20C4">
              <w:rPr>
                <w:rFonts w:ascii="Calibri" w:hAnsi="Calibri" w:cs="Calibri"/>
                <w:b/>
              </w:rPr>
              <w:t>Pre-Deployment Seminar and Personality Development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                                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Pr="001F20C4">
              <w:rPr>
                <w:rFonts w:ascii="Calibri" w:hAnsi="Calibri" w:cs="Calibri"/>
                <w:b/>
              </w:rPr>
              <w:t>Seminar on Black Chain Technology and Internet</w:t>
            </w:r>
            <w:r>
              <w:rPr>
                <w:rFonts w:ascii="Calibri" w:hAnsi="Calibri" w:cs="Calibri"/>
                <w:b/>
              </w:rPr>
              <w:t xml:space="preserve">                                      </w:t>
            </w:r>
            <w:r w:rsidRPr="001F20C4">
              <w:rPr>
                <w:rFonts w:ascii="Calibri" w:hAnsi="Calibri" w:cs="Calibri"/>
                <w:b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Cabanatuan City, Nueva </w:t>
            </w:r>
            <w:proofErr w:type="spellStart"/>
            <w:r>
              <w:rPr>
                <w:rFonts w:ascii="Calibri" w:hAnsi="Calibri" w:cs="Calibri"/>
              </w:rPr>
              <w:t>Ecija</w:t>
            </w:r>
            <w:proofErr w:type="spellEnd"/>
            <w:r w:rsidR="003D1B71" w:rsidRPr="00740017">
              <w:rPr>
                <w:rFonts w:ascii="Calibri" w:hAnsi="Calibri" w:cs="Calibri"/>
              </w:rPr>
              <w:t xml:space="preserve"> </w:t>
            </w:r>
          </w:p>
          <w:p w:rsidR="001F20C4" w:rsidRPr="00740017" w:rsidRDefault="001F20C4" w:rsidP="001F20C4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October 2019</w:t>
            </w:r>
          </w:p>
          <w:p w:rsidR="001F20C4" w:rsidRPr="00740017" w:rsidRDefault="00705F6D" w:rsidP="001F20C4">
            <w:pPr>
              <w:pStyle w:val="Experience"/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="00B3568D">
              <w:rPr>
                <w:rStyle w:val="Strong"/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/>
              </w:rPr>
              <w:t xml:space="preserve">Robotics and Intelligent Machines </w:t>
            </w:r>
            <w:r w:rsidR="001F20C4" w:rsidRPr="00740017">
              <w:rPr>
                <w:rStyle w:val="Strong"/>
                <w:rFonts w:ascii="Calibri" w:hAnsi="Calibri" w:cs="Calibri"/>
              </w:rPr>
              <w:t>•</w:t>
            </w:r>
            <w:r w:rsidR="001F20C4" w:rsidRPr="00740017">
              <w:rPr>
                <w:rFonts w:ascii="Calibri" w:hAnsi="Calibri" w:cs="Calibri"/>
              </w:rPr>
              <w:t xml:space="preserve"> </w:t>
            </w:r>
            <w:r w:rsidR="001F20C4">
              <w:rPr>
                <w:rFonts w:ascii="Calibri" w:hAnsi="Calibri" w:cs="Calibri"/>
              </w:rPr>
              <w:t xml:space="preserve">Cabanatuan City, Nueva </w:t>
            </w:r>
            <w:proofErr w:type="spellStart"/>
            <w:r w:rsidR="001F20C4">
              <w:rPr>
                <w:rFonts w:ascii="Calibri" w:hAnsi="Calibri" w:cs="Calibri"/>
              </w:rPr>
              <w:t>Ecija</w:t>
            </w:r>
            <w:proofErr w:type="spellEnd"/>
            <w:r w:rsidR="001F20C4" w:rsidRPr="00740017">
              <w:rPr>
                <w:rFonts w:ascii="Calibri" w:hAnsi="Calibri" w:cs="Calibri"/>
              </w:rPr>
              <w:t xml:space="preserve"> </w:t>
            </w:r>
          </w:p>
          <w:p w:rsidR="001F20C4" w:rsidRPr="00740017" w:rsidRDefault="00705F6D" w:rsidP="001F20C4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September </w:t>
            </w:r>
            <w:r w:rsidR="001F20C4">
              <w:rPr>
                <w:rFonts w:ascii="Calibri" w:hAnsi="Calibri" w:cs="Calibri"/>
              </w:rPr>
              <w:t>2019</w:t>
            </w:r>
          </w:p>
          <w:p w:rsidR="001F20C4" w:rsidRPr="00B3568D" w:rsidRDefault="00B3568D" w:rsidP="001F20C4">
            <w:pPr>
              <w:pStyle w:val="Experience"/>
              <w:rPr>
                <w:rFonts w:ascii="Calibri" w:hAnsi="Calibri" w:cs="Calibri"/>
                <w:b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="00705F6D">
              <w:rPr>
                <w:rFonts w:ascii="Calibri" w:hAnsi="Calibri" w:cs="Calibri"/>
                <w:b/>
              </w:rPr>
              <w:t xml:space="preserve">Technical and Communication Writing </w:t>
            </w:r>
            <w:r w:rsidR="001F20C4" w:rsidRPr="001F20C4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 xml:space="preserve">                                                    </w:t>
            </w:r>
            <w:r w:rsidR="001F20C4" w:rsidRPr="00740017">
              <w:rPr>
                <w:rStyle w:val="Strong"/>
                <w:rFonts w:ascii="Calibri" w:hAnsi="Calibri" w:cs="Calibri"/>
              </w:rPr>
              <w:t>•</w:t>
            </w:r>
            <w:r w:rsidR="001F20C4" w:rsidRPr="00740017">
              <w:rPr>
                <w:rFonts w:ascii="Calibri" w:hAnsi="Calibri" w:cs="Calibri"/>
              </w:rPr>
              <w:t xml:space="preserve"> </w:t>
            </w:r>
            <w:r w:rsidR="001F20C4">
              <w:rPr>
                <w:rFonts w:ascii="Calibri" w:hAnsi="Calibri" w:cs="Calibri"/>
              </w:rPr>
              <w:t xml:space="preserve">Cabanatuan City, Nueva </w:t>
            </w:r>
            <w:proofErr w:type="spellStart"/>
            <w:r w:rsidR="001F20C4">
              <w:rPr>
                <w:rFonts w:ascii="Calibri" w:hAnsi="Calibri" w:cs="Calibri"/>
              </w:rPr>
              <w:t>Ecija</w:t>
            </w:r>
            <w:proofErr w:type="spellEnd"/>
            <w:r w:rsidR="001F20C4" w:rsidRPr="00740017">
              <w:rPr>
                <w:rFonts w:ascii="Calibri" w:hAnsi="Calibri" w:cs="Calibri"/>
              </w:rPr>
              <w:t xml:space="preserve"> </w:t>
            </w:r>
          </w:p>
          <w:p w:rsidR="001F20C4" w:rsidRPr="00740017" w:rsidRDefault="00705F6D" w:rsidP="001F20C4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August</w:t>
            </w:r>
            <w:r w:rsidR="001F20C4">
              <w:rPr>
                <w:rFonts w:ascii="Calibri" w:hAnsi="Calibri" w:cs="Calibri"/>
              </w:rPr>
              <w:t xml:space="preserve"> 2019</w:t>
            </w:r>
          </w:p>
          <w:p w:rsidR="003D1B71" w:rsidRPr="00705F6D" w:rsidRDefault="00705F6D" w:rsidP="00705F6D">
            <w:pPr>
              <w:pStyle w:val="Experience"/>
              <w:rPr>
                <w:rFonts w:ascii="Calibri" w:hAnsi="Calibri" w:cs="Calibri"/>
              </w:rPr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/>
              </w:rPr>
              <w:t>English Proficiency for Future</w:t>
            </w:r>
            <w:r w:rsidR="001F20C4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IT Professionals</w:t>
            </w:r>
            <w:r w:rsidR="001F20C4">
              <w:rPr>
                <w:rFonts w:ascii="Calibri" w:hAnsi="Calibri" w:cs="Calibri"/>
                <w:b/>
              </w:rPr>
              <w:t xml:space="preserve">                                 </w:t>
            </w:r>
            <w:r>
              <w:rPr>
                <w:rFonts w:ascii="Calibri" w:hAnsi="Calibri" w:cs="Calibri"/>
                <w:b/>
              </w:rPr>
              <w:t xml:space="preserve">      </w:t>
            </w:r>
            <w:r w:rsidR="001F20C4">
              <w:rPr>
                <w:rFonts w:ascii="Calibri" w:hAnsi="Calibri" w:cs="Calibri"/>
                <w:b/>
              </w:rPr>
              <w:t xml:space="preserve">    </w:t>
            </w:r>
            <w:r w:rsidR="001F20C4" w:rsidRPr="001F20C4">
              <w:rPr>
                <w:rFonts w:ascii="Calibri" w:hAnsi="Calibri" w:cs="Calibri"/>
                <w:b/>
              </w:rPr>
              <w:t xml:space="preserve"> </w:t>
            </w:r>
            <w:r w:rsidR="001F20C4" w:rsidRPr="00740017">
              <w:rPr>
                <w:rStyle w:val="Strong"/>
                <w:rFonts w:ascii="Calibri" w:hAnsi="Calibri" w:cs="Calibri"/>
              </w:rPr>
              <w:t>•</w:t>
            </w:r>
            <w:r w:rsidR="001F20C4" w:rsidRPr="00740017">
              <w:rPr>
                <w:rFonts w:ascii="Calibri" w:hAnsi="Calibri" w:cs="Calibri"/>
              </w:rPr>
              <w:t xml:space="preserve"> </w:t>
            </w:r>
            <w:r w:rsidR="001F20C4">
              <w:rPr>
                <w:rFonts w:ascii="Calibri" w:hAnsi="Calibri" w:cs="Calibri"/>
              </w:rPr>
              <w:t xml:space="preserve">Cabanatuan City, Nueva </w:t>
            </w:r>
            <w:proofErr w:type="spellStart"/>
            <w:r w:rsidR="001F20C4">
              <w:rPr>
                <w:rFonts w:ascii="Calibri" w:hAnsi="Calibri" w:cs="Calibri"/>
              </w:rPr>
              <w:t>Ecija</w:t>
            </w:r>
            <w:proofErr w:type="spellEnd"/>
            <w:r w:rsidR="001F20C4" w:rsidRPr="00740017">
              <w:rPr>
                <w:rFonts w:ascii="Calibri" w:hAnsi="Calibri" w:cs="Calibri"/>
              </w:rPr>
              <w:t xml:space="preserve"> 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755E605E19DD44AE90991F54F76628A5"/>
              </w:placeholder>
              <w:temporary/>
              <w:showingPlcHdr/>
            </w:sdtPr>
            <w:sdtEndPr/>
            <w:sdtContent>
              <w:p w:rsidR="00787945" w:rsidRDefault="00787945" w:rsidP="00787945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A04AB8" w:rsidRPr="00A04AB8" w:rsidRDefault="00A04AB8" w:rsidP="00A04AB8">
            <w:pPr>
              <w:rPr>
                <w:sz w:val="18"/>
                <w:szCs w:val="18"/>
              </w:rPr>
            </w:pPr>
            <w:r w:rsidRPr="005B36CD">
              <w:rPr>
                <w:sz w:val="18"/>
                <w:szCs w:val="18"/>
              </w:rPr>
              <w:t>2020</w:t>
            </w:r>
          </w:p>
          <w:p w:rsidR="00787945" w:rsidRDefault="005B36CD" w:rsidP="005B36CD">
            <w:pPr>
              <w:pStyle w:val="SchoolName"/>
            </w:pPr>
            <w:r>
              <w:t>Bachelor of Science in Information Technology</w:t>
            </w:r>
          </w:p>
          <w:p w:rsidR="00787945" w:rsidRDefault="00787945" w:rsidP="005B36CD">
            <w:pPr>
              <w:pStyle w:val="SchoolName"/>
              <w:rPr>
                <w:b w:val="0"/>
              </w:rPr>
            </w:pPr>
            <w:r w:rsidRPr="00F808A4">
              <w:rPr>
                <w:b w:val="0"/>
              </w:rPr>
              <w:t>Major in DAP (Database Application Programming)</w:t>
            </w:r>
          </w:p>
          <w:p w:rsidR="005B36CD" w:rsidRDefault="005B36CD" w:rsidP="005B36CD">
            <w:pPr>
              <w:pStyle w:val="SchoolName"/>
              <w:rPr>
                <w:b w:val="0"/>
              </w:rPr>
            </w:pPr>
            <w:r>
              <w:rPr>
                <w:b w:val="0"/>
              </w:rPr>
              <w:t xml:space="preserve">Nueva </w:t>
            </w:r>
            <w:proofErr w:type="spellStart"/>
            <w:r>
              <w:rPr>
                <w:b w:val="0"/>
              </w:rPr>
              <w:t>Ecija</w:t>
            </w:r>
            <w:proofErr w:type="spellEnd"/>
            <w:r>
              <w:rPr>
                <w:b w:val="0"/>
              </w:rPr>
              <w:t xml:space="preserve"> University in Science and Technology</w:t>
            </w:r>
          </w:p>
          <w:p w:rsidR="005B36CD" w:rsidRDefault="005B36CD" w:rsidP="00787945">
            <w:pPr>
              <w:pStyle w:val="SchoolName"/>
              <w:rPr>
                <w:b w:val="0"/>
              </w:rPr>
            </w:pPr>
            <w:r>
              <w:rPr>
                <w:b w:val="0"/>
              </w:rPr>
              <w:t xml:space="preserve">Cabanatuan City, Nueva </w:t>
            </w:r>
            <w:proofErr w:type="spellStart"/>
            <w:r>
              <w:rPr>
                <w:b w:val="0"/>
              </w:rPr>
              <w:t>Ecija</w:t>
            </w:r>
            <w:proofErr w:type="spellEnd"/>
          </w:p>
          <w:p w:rsidR="003D1B71" w:rsidRPr="00E572D6" w:rsidRDefault="00E84E0E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Technical Skills</w:t>
            </w:r>
          </w:p>
          <w:p w:rsidR="00E84E0E" w:rsidRDefault="00F808A4" w:rsidP="00F808A4">
            <w:pPr>
              <w:spacing w:line="360" w:lineRule="auto"/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t xml:space="preserve"> </w:t>
            </w:r>
            <w:r w:rsidR="00E84E0E">
              <w:t>Web</w:t>
            </w:r>
            <w:r w:rsidR="00B3568D">
              <w:t xml:space="preserve"> Development/Design</w:t>
            </w:r>
            <w:r w:rsidR="00E84E0E">
              <w:t xml:space="preserve"> and Graphic Design</w:t>
            </w:r>
            <w:r w:rsidR="00CD79B8">
              <w:t>er</w:t>
            </w:r>
            <w:bookmarkStart w:id="0" w:name="_GoBack"/>
            <w:bookmarkEnd w:id="0"/>
          </w:p>
          <w:p w:rsidR="00F808A4" w:rsidRDefault="00E84E0E" w:rsidP="00F808A4">
            <w:pPr>
              <w:spacing w:line="360" w:lineRule="auto"/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>
              <w:t>Photoshop, Illustrator</w:t>
            </w:r>
            <w:r w:rsidR="00CD79B8">
              <w:t>, InDesign, Adobe XD</w:t>
            </w:r>
          </w:p>
          <w:p w:rsidR="00F808A4" w:rsidRDefault="00E84E0E" w:rsidP="00E84E0E">
            <w:pPr>
              <w:spacing w:line="360" w:lineRule="auto"/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t xml:space="preserve"> Microsoft Office Suite</w:t>
            </w:r>
          </w:p>
          <w:p w:rsidR="00F808A4" w:rsidRDefault="00E84E0E" w:rsidP="00E84E0E">
            <w:pPr>
              <w:spacing w:line="360" w:lineRule="auto"/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="00CD79B8">
              <w:t xml:space="preserve">HTML, CSS,  SASS, JavaScript, </w:t>
            </w:r>
            <w:proofErr w:type="spellStart"/>
            <w:r w:rsidR="00CD79B8">
              <w:t>JQuery</w:t>
            </w:r>
            <w:proofErr w:type="spellEnd"/>
            <w:r w:rsidR="00CD79B8">
              <w:t xml:space="preserve">, Ajax, </w:t>
            </w:r>
            <w:r w:rsidR="005D2435">
              <w:t>Bootstrap</w:t>
            </w:r>
            <w:r w:rsidR="0096295B">
              <w:t>, SQL</w:t>
            </w:r>
            <w:r w:rsidR="005D2435">
              <w:t xml:space="preserve"> </w:t>
            </w:r>
          </w:p>
          <w:p w:rsidR="003D1B71" w:rsidRPr="00B3568D" w:rsidRDefault="00B3568D" w:rsidP="00B3568D">
            <w:pPr>
              <w:spacing w:line="360" w:lineRule="auto"/>
            </w:pP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="006D0AF7">
              <w:t>2d Animation</w:t>
            </w:r>
          </w:p>
          <w:p w:rsidR="003D1B71" w:rsidRPr="005B36CD" w:rsidRDefault="003D1B71" w:rsidP="00B3568D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9A8BD4" wp14:editId="0CF33469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" o:spid="_x0000_s1026" alt="Description: 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2A060D" w:rsidP="00380FD1">
            <w:pPr>
              <w:pStyle w:val="Information"/>
            </w:pPr>
            <w:r>
              <w:t>24</w:t>
            </w:r>
            <w:r w:rsidRPr="002A060D">
              <w:rPr>
                <w:vertAlign w:val="superscript"/>
              </w:rPr>
              <w:t>th</w:t>
            </w:r>
            <w:r w:rsidR="0096295B">
              <w:t xml:space="preserve"> Street </w:t>
            </w:r>
            <w:proofErr w:type="spellStart"/>
            <w:r w:rsidR="0096295B">
              <w:t>Kapitan</w:t>
            </w:r>
            <w:proofErr w:type="spellEnd"/>
            <w:r w:rsidR="0096295B">
              <w:t xml:space="preserve"> </w:t>
            </w:r>
            <w:proofErr w:type="spellStart"/>
            <w:r w:rsidR="0096295B">
              <w:t>P</w:t>
            </w:r>
            <w:r>
              <w:t>epe</w:t>
            </w:r>
            <w:proofErr w:type="spellEnd"/>
            <w:r>
              <w:t>, Cabanatuan City</w:t>
            </w:r>
            <w:r w:rsidR="005D2435">
              <w:t>,</w:t>
            </w:r>
          </w:p>
          <w:p w:rsidR="003D1B71" w:rsidRPr="00380FD1" w:rsidRDefault="002A060D" w:rsidP="002A060D">
            <w:pPr>
              <w:pStyle w:val="Information"/>
            </w:pPr>
            <w:r>
              <w:t xml:space="preserve">Nueva </w:t>
            </w:r>
            <w:proofErr w:type="spellStart"/>
            <w:r>
              <w:t>Ecija</w:t>
            </w:r>
            <w:proofErr w:type="spellEnd"/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2E654D" wp14:editId="33F12DEA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" o:spid="_x0000_s1026" alt="Description: 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5D2435" w:rsidP="002A060D">
            <w:pPr>
              <w:pStyle w:val="Information"/>
            </w:pPr>
            <w:r>
              <w:t>+63</w:t>
            </w:r>
            <w:r w:rsidR="002A060D">
              <w:t>94</w:t>
            </w:r>
            <w:r>
              <w:t>-</w:t>
            </w:r>
            <w:r w:rsidR="002A060D">
              <w:t>5516</w:t>
            </w:r>
            <w:r>
              <w:t>-</w:t>
            </w:r>
            <w:r w:rsidR="002A060D">
              <w:t>2594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67B35E9" wp14:editId="7FD0058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" o:spid="_x0000_s1026" alt="Description: 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2A060D" w:rsidRDefault="00706C37" w:rsidP="00706C37">
            <w:pPr>
              <w:pStyle w:val="Informa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decanorondel</w:t>
            </w:r>
            <w:r w:rsidR="002A060D" w:rsidRPr="002A060D">
              <w:rPr>
                <w:sz w:val="18"/>
                <w:szCs w:val="18"/>
              </w:rPr>
              <w:t>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A721796" wp14:editId="35FFD133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" o:spid="_x0000_s1026" alt="Description: 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705F6D" w:rsidRDefault="006D0AF7" w:rsidP="00705F6D">
            <w:pPr>
              <w:pStyle w:val="Information"/>
              <w:rPr>
                <w:sz w:val="18"/>
                <w:szCs w:val="18"/>
              </w:rPr>
            </w:pPr>
            <w:r w:rsidRPr="006D0AF7">
              <w:rPr>
                <w:sz w:val="18"/>
                <w:szCs w:val="18"/>
              </w:rPr>
              <w:t>https://www.facebook.com/Jajers07</w:t>
            </w: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B3568D">
        <w:trPr>
          <w:trHeight w:val="3897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5B36CD" w:rsidRPr="00E572D6" w:rsidRDefault="005B36CD" w:rsidP="005B36CD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Objectives</w:t>
            </w:r>
          </w:p>
          <w:p w:rsidR="003D1B71" w:rsidRDefault="005B36CD" w:rsidP="005B36CD">
            <w:pPr>
              <w:rPr>
                <w:rFonts w:cstheme="minorHAnsi"/>
                <w:sz w:val="20"/>
                <w:szCs w:val="20"/>
              </w:rPr>
            </w:pPr>
            <w:r w:rsidRPr="005B36CD">
              <w:rPr>
                <w:rFonts w:cstheme="minorHAnsi"/>
                <w:sz w:val="20"/>
                <w:szCs w:val="20"/>
              </w:rPr>
              <w:t>Seeking an entry-level position in any field in information technology (IT).</w:t>
            </w:r>
          </w:p>
          <w:p w:rsidR="0096295B" w:rsidRDefault="0096295B" w:rsidP="0096295B">
            <w:pPr>
              <w:jc w:val="center"/>
              <w:rPr>
                <w:rFonts w:cstheme="minorHAnsi"/>
                <w:sz w:val="20"/>
                <w:szCs w:val="20"/>
              </w:rPr>
            </w:pPr>
          </w:p>
          <w:p w:rsidR="0096295B" w:rsidRPr="0096295B" w:rsidRDefault="0096295B" w:rsidP="0096295B">
            <w:pPr>
              <w:rPr>
                <w:rFonts w:ascii="Calibri" w:hAnsi="Calibri" w:cs="Calibri"/>
                <w:b/>
                <w:color w:val="0072C7" w:themeColor="accent2"/>
              </w:rPr>
            </w:pPr>
            <w:r>
              <w:rPr>
                <w:rFonts w:ascii="Calibri" w:hAnsi="Calibri" w:cs="Calibri"/>
                <w:noProof/>
                <w:color w:val="0072C7" w:themeColor="accent2"/>
              </w:rPr>
              <w:drawing>
                <wp:anchor distT="0" distB="0" distL="114300" distR="114300" simplePos="0" relativeHeight="251660288" behindDoc="0" locked="0" layoutInCell="1" allowOverlap="1" wp14:anchorId="24A3ADC1" wp14:editId="364D8F4B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180340</wp:posOffset>
                  </wp:positionV>
                  <wp:extent cx="1303655" cy="1057910"/>
                  <wp:effectExtent l="0" t="0" r="0" b="8890"/>
                  <wp:wrapSquare wrapText="bothSides"/>
                  <wp:docPr id="9" name="Picture 9" descr="C:\Users\Rondel\Desktop\qr-co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ondel\Desktop\qr-co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655" cy="105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0"/>
                <w:szCs w:val="20"/>
              </w:rPr>
              <w:t xml:space="preserve">       </w:t>
            </w:r>
            <w:r w:rsidRPr="0096295B">
              <w:rPr>
                <w:rFonts w:cstheme="minorHAnsi"/>
                <w:b/>
                <w:sz w:val="20"/>
                <w:szCs w:val="20"/>
              </w:rPr>
              <w:t>My Personal Website</w:t>
            </w: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2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216D" w:rsidRDefault="00D8216D" w:rsidP="00590471">
      <w:r>
        <w:separator/>
      </w:r>
    </w:p>
  </w:endnote>
  <w:endnote w:type="continuationSeparator" w:id="0">
    <w:p w:rsidR="00D8216D" w:rsidRDefault="00D8216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216D" w:rsidRDefault="00D8216D" w:rsidP="00590471">
      <w:r>
        <w:separator/>
      </w:r>
    </w:p>
  </w:footnote>
  <w:footnote w:type="continuationSeparator" w:id="0">
    <w:p w:rsidR="00D8216D" w:rsidRDefault="00D8216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2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doNotDisplayPageBoundaries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FC3"/>
    <w:rsid w:val="00060042"/>
    <w:rsid w:val="0008685D"/>
    <w:rsid w:val="00090860"/>
    <w:rsid w:val="000D7F2C"/>
    <w:rsid w:val="00112FD7"/>
    <w:rsid w:val="00150ABD"/>
    <w:rsid w:val="001946FC"/>
    <w:rsid w:val="001F20C4"/>
    <w:rsid w:val="00222466"/>
    <w:rsid w:val="0024753C"/>
    <w:rsid w:val="0027540E"/>
    <w:rsid w:val="00276026"/>
    <w:rsid w:val="002A060D"/>
    <w:rsid w:val="002B4549"/>
    <w:rsid w:val="00310F17"/>
    <w:rsid w:val="003213BC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B36CD"/>
    <w:rsid w:val="005D01FA"/>
    <w:rsid w:val="005D2435"/>
    <w:rsid w:val="00653E17"/>
    <w:rsid w:val="006A08E8"/>
    <w:rsid w:val="006D0AF7"/>
    <w:rsid w:val="006D79A8"/>
    <w:rsid w:val="00705F6D"/>
    <w:rsid w:val="00706C37"/>
    <w:rsid w:val="0072353B"/>
    <w:rsid w:val="007575B6"/>
    <w:rsid w:val="00787945"/>
    <w:rsid w:val="007B3C81"/>
    <w:rsid w:val="007D67CA"/>
    <w:rsid w:val="007E668F"/>
    <w:rsid w:val="007F5B63"/>
    <w:rsid w:val="00803A0A"/>
    <w:rsid w:val="008217E7"/>
    <w:rsid w:val="00846CB9"/>
    <w:rsid w:val="008566AA"/>
    <w:rsid w:val="008A1E6E"/>
    <w:rsid w:val="008C024F"/>
    <w:rsid w:val="008C2CFC"/>
    <w:rsid w:val="00912DC8"/>
    <w:rsid w:val="009475DC"/>
    <w:rsid w:val="0096295B"/>
    <w:rsid w:val="00967B93"/>
    <w:rsid w:val="009D090F"/>
    <w:rsid w:val="00A04AB8"/>
    <w:rsid w:val="00A31464"/>
    <w:rsid w:val="00A31B16"/>
    <w:rsid w:val="00A33613"/>
    <w:rsid w:val="00A47A8D"/>
    <w:rsid w:val="00AC6C7E"/>
    <w:rsid w:val="00B03EE0"/>
    <w:rsid w:val="00B3568D"/>
    <w:rsid w:val="00B4158A"/>
    <w:rsid w:val="00B6466C"/>
    <w:rsid w:val="00B87FBB"/>
    <w:rsid w:val="00BB1B5D"/>
    <w:rsid w:val="00BC22C7"/>
    <w:rsid w:val="00BD195A"/>
    <w:rsid w:val="00C07240"/>
    <w:rsid w:val="00C14078"/>
    <w:rsid w:val="00CD79B8"/>
    <w:rsid w:val="00CE1E3D"/>
    <w:rsid w:val="00D053FA"/>
    <w:rsid w:val="00D73FC3"/>
    <w:rsid w:val="00D8216D"/>
    <w:rsid w:val="00DC3F0A"/>
    <w:rsid w:val="00E26AED"/>
    <w:rsid w:val="00E739A9"/>
    <w:rsid w:val="00E73AB8"/>
    <w:rsid w:val="00E84E0E"/>
    <w:rsid w:val="00E90A60"/>
    <w:rsid w:val="00ED47F7"/>
    <w:rsid w:val="00EE23D3"/>
    <w:rsid w:val="00EE7E09"/>
    <w:rsid w:val="00F0223C"/>
    <w:rsid w:val="00F3235D"/>
    <w:rsid w:val="00F32393"/>
    <w:rsid w:val="00F808A4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semiHidden="0" w:unhideWhenUsed="0"/>
    <w:lsdException w:name="Strong" w:semiHidden="0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F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F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semiHidden="0" w:unhideWhenUsed="0"/>
    <w:lsdException w:name="Strong" w:semiHidden="0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F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F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02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ndel\Downloads\tf781288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55E605E19DD44AE90991F54F76628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FDC303-BA96-469F-BE0F-FD15DCEF4F4A}"/>
      </w:docPartPr>
      <w:docPartBody>
        <w:p w:rsidR="0045395B" w:rsidRDefault="008A25F2" w:rsidP="008A25F2">
          <w:pPr>
            <w:pStyle w:val="755E605E19DD44AE90991F54F76628A5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5F2"/>
    <w:rsid w:val="000A21A1"/>
    <w:rsid w:val="0044212F"/>
    <w:rsid w:val="0045395B"/>
    <w:rsid w:val="00613794"/>
    <w:rsid w:val="0068390C"/>
    <w:rsid w:val="008A25F2"/>
    <w:rsid w:val="00B75C82"/>
    <w:rsid w:val="00E140AB"/>
    <w:rsid w:val="00E76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FE6073EAE4141A59CB667363B310DA7">
    <w:name w:val="4FE6073EAE4141A59CB667363B310DA7"/>
  </w:style>
  <w:style w:type="paragraph" w:customStyle="1" w:styleId="7EF8E3689EC841DCA6C6A3E939994586">
    <w:name w:val="7EF8E3689EC841DCA6C6A3E939994586"/>
  </w:style>
  <w:style w:type="paragraph" w:customStyle="1" w:styleId="B83A5E02C5C94B9AA56D61F96128D305">
    <w:name w:val="B83A5E02C5C94B9AA56D61F96128D305"/>
  </w:style>
  <w:style w:type="paragraph" w:customStyle="1" w:styleId="54EE9F50A0F4456FB1864D313BE86A47">
    <w:name w:val="54EE9F50A0F4456FB1864D313BE86A47"/>
  </w:style>
  <w:style w:type="paragraph" w:customStyle="1" w:styleId="F4C5199F31D54D8EB53E4C7CAB131942">
    <w:name w:val="F4C5199F31D54D8EB53E4C7CAB131942"/>
  </w:style>
  <w:style w:type="paragraph" w:customStyle="1" w:styleId="3A8DC47A23D1457193667BE816630B84">
    <w:name w:val="3A8DC47A23D1457193667BE816630B84"/>
  </w:style>
  <w:style w:type="paragraph" w:customStyle="1" w:styleId="67AE9090230D437DBF2BB7012DD40955">
    <w:name w:val="67AE9090230D437DBF2BB7012DD40955"/>
  </w:style>
  <w:style w:type="paragraph" w:customStyle="1" w:styleId="B89754A9CD444E878DC0192083DD7F5B">
    <w:name w:val="B89754A9CD444E878DC0192083DD7F5B"/>
  </w:style>
  <w:style w:type="paragraph" w:customStyle="1" w:styleId="CCECBB622B6E449FB56CD377AE24AD96">
    <w:name w:val="CCECBB622B6E449FB56CD377AE24AD96"/>
  </w:style>
  <w:style w:type="paragraph" w:customStyle="1" w:styleId="6EF939D92E47409A95C0E2928207CAEB">
    <w:name w:val="6EF939D92E47409A95C0E2928207CAEB"/>
  </w:style>
  <w:style w:type="paragraph" w:customStyle="1" w:styleId="0D40B30682454A9CBB5E64946E70E152">
    <w:name w:val="0D40B30682454A9CBB5E64946E70E152"/>
  </w:style>
  <w:style w:type="paragraph" w:customStyle="1" w:styleId="B606A6B292D44361848C7CADA3C6309F">
    <w:name w:val="B606A6B292D44361848C7CADA3C6309F"/>
  </w:style>
  <w:style w:type="paragraph" w:customStyle="1" w:styleId="1928BCDBF77E407FA1BDC5252ED4ECA3">
    <w:name w:val="1928BCDBF77E407FA1BDC5252ED4ECA3"/>
  </w:style>
  <w:style w:type="paragraph" w:customStyle="1" w:styleId="208F8A6A677746AAAA28A1C9FF0F658E">
    <w:name w:val="208F8A6A677746AAAA28A1C9FF0F658E"/>
  </w:style>
  <w:style w:type="paragraph" w:customStyle="1" w:styleId="6862643E6B364DFD942E91127D5D7842">
    <w:name w:val="6862643E6B364DFD942E91127D5D7842"/>
  </w:style>
  <w:style w:type="paragraph" w:customStyle="1" w:styleId="B7DDE22DB68E4482ADA51763349B7E00">
    <w:name w:val="B7DDE22DB68E4482ADA51763349B7E00"/>
  </w:style>
  <w:style w:type="paragraph" w:customStyle="1" w:styleId="F5798D22756D49B0B9B5597C73384683">
    <w:name w:val="F5798D22756D49B0B9B5597C73384683"/>
  </w:style>
  <w:style w:type="paragraph" w:customStyle="1" w:styleId="FC95AC6F393245AB82ABEA5B29418A4B">
    <w:name w:val="FC95AC6F393245AB82ABEA5B29418A4B"/>
  </w:style>
  <w:style w:type="paragraph" w:customStyle="1" w:styleId="C884F7A2A25748809BD47AB5F956790A">
    <w:name w:val="C884F7A2A25748809BD47AB5F956790A"/>
  </w:style>
  <w:style w:type="paragraph" w:customStyle="1" w:styleId="66E5A5905A3046B48949E48667BD5C42">
    <w:name w:val="66E5A5905A3046B48949E48667BD5C42"/>
  </w:style>
  <w:style w:type="paragraph" w:customStyle="1" w:styleId="7CAE3CA9C4A64176BEF4B8F1A74AD1BB">
    <w:name w:val="7CAE3CA9C4A64176BEF4B8F1A74AD1BB"/>
  </w:style>
  <w:style w:type="paragraph" w:customStyle="1" w:styleId="46121C70A5294386A374753E1E1FE41C">
    <w:name w:val="46121C70A5294386A374753E1E1FE41C"/>
  </w:style>
  <w:style w:type="paragraph" w:customStyle="1" w:styleId="92A0BA2451A84D698FFE286D2AA1C515">
    <w:name w:val="92A0BA2451A84D698FFE286D2AA1C515"/>
  </w:style>
  <w:style w:type="paragraph" w:customStyle="1" w:styleId="0DBE5EC91AC546D3BD4EA4CDBF942297">
    <w:name w:val="0DBE5EC91AC546D3BD4EA4CDBF942297"/>
  </w:style>
  <w:style w:type="paragraph" w:customStyle="1" w:styleId="2E174F2E880A44CDB72EF46EABD0BB2F">
    <w:name w:val="2E174F2E880A44CDB72EF46EABD0BB2F"/>
  </w:style>
  <w:style w:type="paragraph" w:customStyle="1" w:styleId="D32BF4EA2D8344A68E2A2DFA28185502">
    <w:name w:val="D32BF4EA2D8344A68E2A2DFA28185502"/>
  </w:style>
  <w:style w:type="paragraph" w:customStyle="1" w:styleId="FA7298DD2C784C449CC3251A866CE771">
    <w:name w:val="FA7298DD2C784C449CC3251A866CE771"/>
  </w:style>
  <w:style w:type="paragraph" w:customStyle="1" w:styleId="CFB05E44F57D404B8564E0B7597C289B">
    <w:name w:val="CFB05E44F57D404B8564E0B7597C289B"/>
  </w:style>
  <w:style w:type="paragraph" w:customStyle="1" w:styleId="19C5F12EA5A94FB29AF4696D289EFB43">
    <w:name w:val="19C5F12EA5A94FB29AF4696D289EFB43"/>
  </w:style>
  <w:style w:type="paragraph" w:customStyle="1" w:styleId="480687EEA0D04B239D9900D36C07C533">
    <w:name w:val="480687EEA0D04B239D9900D36C07C533"/>
  </w:style>
  <w:style w:type="paragraph" w:customStyle="1" w:styleId="16E36AFBC1EE41D1AAA7FE35005D9952">
    <w:name w:val="16E36AFBC1EE41D1AAA7FE35005D9952"/>
  </w:style>
  <w:style w:type="paragraph" w:customStyle="1" w:styleId="376B4307A68945C29BAA9B8F278416EC">
    <w:name w:val="376B4307A68945C29BAA9B8F278416EC"/>
  </w:style>
  <w:style w:type="paragraph" w:customStyle="1" w:styleId="E963C3F25FF94CCF848E2A0174D6FDAA">
    <w:name w:val="E963C3F25FF94CCF848E2A0174D6FDAA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2A2B12EF96F4BCEA5FFAAB40A82440B">
    <w:name w:val="12A2B12EF96F4BCEA5FFAAB40A82440B"/>
  </w:style>
  <w:style w:type="paragraph" w:customStyle="1" w:styleId="DED11589921348D08E2BC1A6AC5DC387">
    <w:name w:val="DED11589921348D08E2BC1A6AC5DC387"/>
    <w:rsid w:val="008A25F2"/>
  </w:style>
  <w:style w:type="paragraph" w:customStyle="1" w:styleId="755E605E19DD44AE90991F54F76628A5">
    <w:name w:val="755E605E19DD44AE90991F54F76628A5"/>
    <w:rsid w:val="008A25F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FE6073EAE4141A59CB667363B310DA7">
    <w:name w:val="4FE6073EAE4141A59CB667363B310DA7"/>
  </w:style>
  <w:style w:type="paragraph" w:customStyle="1" w:styleId="7EF8E3689EC841DCA6C6A3E939994586">
    <w:name w:val="7EF8E3689EC841DCA6C6A3E939994586"/>
  </w:style>
  <w:style w:type="paragraph" w:customStyle="1" w:styleId="B83A5E02C5C94B9AA56D61F96128D305">
    <w:name w:val="B83A5E02C5C94B9AA56D61F96128D305"/>
  </w:style>
  <w:style w:type="paragraph" w:customStyle="1" w:styleId="54EE9F50A0F4456FB1864D313BE86A47">
    <w:name w:val="54EE9F50A0F4456FB1864D313BE86A47"/>
  </w:style>
  <w:style w:type="paragraph" w:customStyle="1" w:styleId="F4C5199F31D54D8EB53E4C7CAB131942">
    <w:name w:val="F4C5199F31D54D8EB53E4C7CAB131942"/>
  </w:style>
  <w:style w:type="paragraph" w:customStyle="1" w:styleId="3A8DC47A23D1457193667BE816630B84">
    <w:name w:val="3A8DC47A23D1457193667BE816630B84"/>
  </w:style>
  <w:style w:type="paragraph" w:customStyle="1" w:styleId="67AE9090230D437DBF2BB7012DD40955">
    <w:name w:val="67AE9090230D437DBF2BB7012DD40955"/>
  </w:style>
  <w:style w:type="paragraph" w:customStyle="1" w:styleId="B89754A9CD444E878DC0192083DD7F5B">
    <w:name w:val="B89754A9CD444E878DC0192083DD7F5B"/>
  </w:style>
  <w:style w:type="paragraph" w:customStyle="1" w:styleId="CCECBB622B6E449FB56CD377AE24AD96">
    <w:name w:val="CCECBB622B6E449FB56CD377AE24AD96"/>
  </w:style>
  <w:style w:type="paragraph" w:customStyle="1" w:styleId="6EF939D92E47409A95C0E2928207CAEB">
    <w:name w:val="6EF939D92E47409A95C0E2928207CAEB"/>
  </w:style>
  <w:style w:type="paragraph" w:customStyle="1" w:styleId="0D40B30682454A9CBB5E64946E70E152">
    <w:name w:val="0D40B30682454A9CBB5E64946E70E152"/>
  </w:style>
  <w:style w:type="paragraph" w:customStyle="1" w:styleId="B606A6B292D44361848C7CADA3C6309F">
    <w:name w:val="B606A6B292D44361848C7CADA3C6309F"/>
  </w:style>
  <w:style w:type="paragraph" w:customStyle="1" w:styleId="1928BCDBF77E407FA1BDC5252ED4ECA3">
    <w:name w:val="1928BCDBF77E407FA1BDC5252ED4ECA3"/>
  </w:style>
  <w:style w:type="paragraph" w:customStyle="1" w:styleId="208F8A6A677746AAAA28A1C9FF0F658E">
    <w:name w:val="208F8A6A677746AAAA28A1C9FF0F658E"/>
  </w:style>
  <w:style w:type="paragraph" w:customStyle="1" w:styleId="6862643E6B364DFD942E91127D5D7842">
    <w:name w:val="6862643E6B364DFD942E91127D5D7842"/>
  </w:style>
  <w:style w:type="paragraph" w:customStyle="1" w:styleId="B7DDE22DB68E4482ADA51763349B7E00">
    <w:name w:val="B7DDE22DB68E4482ADA51763349B7E00"/>
  </w:style>
  <w:style w:type="paragraph" w:customStyle="1" w:styleId="F5798D22756D49B0B9B5597C73384683">
    <w:name w:val="F5798D22756D49B0B9B5597C73384683"/>
  </w:style>
  <w:style w:type="paragraph" w:customStyle="1" w:styleId="FC95AC6F393245AB82ABEA5B29418A4B">
    <w:name w:val="FC95AC6F393245AB82ABEA5B29418A4B"/>
  </w:style>
  <w:style w:type="paragraph" w:customStyle="1" w:styleId="C884F7A2A25748809BD47AB5F956790A">
    <w:name w:val="C884F7A2A25748809BD47AB5F956790A"/>
  </w:style>
  <w:style w:type="paragraph" w:customStyle="1" w:styleId="66E5A5905A3046B48949E48667BD5C42">
    <w:name w:val="66E5A5905A3046B48949E48667BD5C42"/>
  </w:style>
  <w:style w:type="paragraph" w:customStyle="1" w:styleId="7CAE3CA9C4A64176BEF4B8F1A74AD1BB">
    <w:name w:val="7CAE3CA9C4A64176BEF4B8F1A74AD1BB"/>
  </w:style>
  <w:style w:type="paragraph" w:customStyle="1" w:styleId="46121C70A5294386A374753E1E1FE41C">
    <w:name w:val="46121C70A5294386A374753E1E1FE41C"/>
  </w:style>
  <w:style w:type="paragraph" w:customStyle="1" w:styleId="92A0BA2451A84D698FFE286D2AA1C515">
    <w:name w:val="92A0BA2451A84D698FFE286D2AA1C515"/>
  </w:style>
  <w:style w:type="paragraph" w:customStyle="1" w:styleId="0DBE5EC91AC546D3BD4EA4CDBF942297">
    <w:name w:val="0DBE5EC91AC546D3BD4EA4CDBF942297"/>
  </w:style>
  <w:style w:type="paragraph" w:customStyle="1" w:styleId="2E174F2E880A44CDB72EF46EABD0BB2F">
    <w:name w:val="2E174F2E880A44CDB72EF46EABD0BB2F"/>
  </w:style>
  <w:style w:type="paragraph" w:customStyle="1" w:styleId="D32BF4EA2D8344A68E2A2DFA28185502">
    <w:name w:val="D32BF4EA2D8344A68E2A2DFA28185502"/>
  </w:style>
  <w:style w:type="paragraph" w:customStyle="1" w:styleId="FA7298DD2C784C449CC3251A866CE771">
    <w:name w:val="FA7298DD2C784C449CC3251A866CE771"/>
  </w:style>
  <w:style w:type="paragraph" w:customStyle="1" w:styleId="CFB05E44F57D404B8564E0B7597C289B">
    <w:name w:val="CFB05E44F57D404B8564E0B7597C289B"/>
  </w:style>
  <w:style w:type="paragraph" w:customStyle="1" w:styleId="19C5F12EA5A94FB29AF4696D289EFB43">
    <w:name w:val="19C5F12EA5A94FB29AF4696D289EFB43"/>
  </w:style>
  <w:style w:type="paragraph" w:customStyle="1" w:styleId="480687EEA0D04B239D9900D36C07C533">
    <w:name w:val="480687EEA0D04B239D9900D36C07C533"/>
  </w:style>
  <w:style w:type="paragraph" w:customStyle="1" w:styleId="16E36AFBC1EE41D1AAA7FE35005D9952">
    <w:name w:val="16E36AFBC1EE41D1AAA7FE35005D9952"/>
  </w:style>
  <w:style w:type="paragraph" w:customStyle="1" w:styleId="376B4307A68945C29BAA9B8F278416EC">
    <w:name w:val="376B4307A68945C29BAA9B8F278416EC"/>
  </w:style>
  <w:style w:type="paragraph" w:customStyle="1" w:styleId="E963C3F25FF94CCF848E2A0174D6FDAA">
    <w:name w:val="E963C3F25FF94CCF848E2A0174D6FDAA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2A2B12EF96F4BCEA5FFAAB40A82440B">
    <w:name w:val="12A2B12EF96F4BCEA5FFAAB40A82440B"/>
  </w:style>
  <w:style w:type="paragraph" w:customStyle="1" w:styleId="DED11589921348D08E2BC1A6AC5DC387">
    <w:name w:val="DED11589921348D08E2BC1A6AC5DC387"/>
    <w:rsid w:val="008A25F2"/>
  </w:style>
  <w:style w:type="paragraph" w:customStyle="1" w:styleId="755E605E19DD44AE90991F54F76628A5">
    <w:name w:val="755E605E19DD44AE90991F54F76628A5"/>
    <w:rsid w:val="008A25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tf78128832.dotx</Template>
  <TotalTime>0</TotalTime>
  <Pages>1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2020-05-29T05:53:00Z</dcterms:created>
  <dcterms:modified xsi:type="dcterms:W3CDTF">2021-04-04T02:33:00Z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